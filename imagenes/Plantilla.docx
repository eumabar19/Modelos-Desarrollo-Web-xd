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99832" w14:textId="3910048E" w:rsidR="00F60F0B" w:rsidRDefault="00F60F0B" w:rsidP="00F60F0B">
      <w:pPr>
        <w:spacing w:before="120"/>
      </w:pPr>
    </w:p>
    <w:p w14:paraId="08F0BE8A" w14:textId="77777777" w:rsidR="00F60F0B" w:rsidRDefault="001F4006">
      <w:pPr>
        <w:spacing w:before="0" w:line="264" w:lineRule="auto"/>
        <w:ind w:firstLine="0"/>
        <w:rPr>
          <w:rFonts w:asciiTheme="majorHAnsi" w:eastAsiaTheme="majorEastAsia" w:hAnsiTheme="majorHAnsi" w:cstheme="majorBidi"/>
          <w:color w:val="FC8328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A9CAD1" wp14:editId="39D65F4F">
                <wp:simplePos x="0" y="0"/>
                <wp:positionH relativeFrom="page">
                  <wp:posOffset>228600</wp:posOffset>
                </wp:positionH>
                <wp:positionV relativeFrom="page">
                  <wp:posOffset>1943100</wp:posOffset>
                </wp:positionV>
                <wp:extent cx="7315200" cy="3962400"/>
                <wp:effectExtent l="0" t="0" r="0" b="0"/>
                <wp:wrapSquare wrapText="bothSides"/>
                <wp:docPr id="154" name="Cuadro de tex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396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91E3E" w14:textId="54BF3AAB" w:rsidR="00F60F0B" w:rsidRPr="00F60F0B" w:rsidRDefault="00F60F0B">
                            <w:pPr>
                              <w:jc w:val="right"/>
                              <w:rPr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F60F0B">
                              <w:rPr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fldChar w:fldCharType="begin"/>
                            </w:r>
                            <w:r w:rsidRPr="00F60F0B">
                              <w:rPr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instrText xml:space="preserve"> TITLE  "Título del curso" \* Caps  \* MERGEFORMAT </w:instrText>
                            </w:r>
                            <w:r w:rsidRPr="00F60F0B">
                              <w:rPr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fldChar w:fldCharType="separate"/>
                            </w:r>
                            <w:r w:rsidR="00C0194C" w:rsidRPr="00C0194C">
                              <w:rPr>
                                <w:color w:val="FFFFFF" w:themeColor="background1"/>
                                <w:sz w:val="64"/>
                                <w:szCs w:val="64"/>
                              </w:rPr>
                              <w:t xml:space="preserve">Proyectos </w:t>
                            </w:r>
                            <w:proofErr w:type="gramStart"/>
                            <w:r w:rsidR="00C0194C" w:rsidRPr="00C0194C">
                              <w:rPr>
                                <w:color w:val="FFFFFF" w:themeColor="background1"/>
                                <w:sz w:val="64"/>
                                <w:szCs w:val="64"/>
                              </w:rPr>
                              <w:t>I  D</w:t>
                            </w:r>
                            <w:proofErr w:type="gramEnd"/>
                            <w:r w:rsidR="00C0194C" w:rsidRPr="00C0194C">
                              <w:rPr>
                                <w:color w:val="FFFFFF" w:themeColor="background1"/>
                                <w:sz w:val="64"/>
                                <w:szCs w:val="64"/>
                              </w:rPr>
                              <w:t xml:space="preserve"> I - 49266</w:t>
                            </w:r>
                            <w:r w:rsidRPr="00F60F0B">
                              <w:rPr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fldChar w:fldCharType="end"/>
                            </w:r>
                          </w:p>
                          <w:p w14:paraId="440A0D5C" w14:textId="47DDD165" w:rsidR="001F4006" w:rsidRDefault="00000000" w:rsidP="001F4006">
                            <w:pPr>
                              <w:jc w:val="right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Subtítulo"/>
                                <w:tag w:val=""/>
                                <w:id w:val="175955150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C0194C" w:rsidRPr="00C0194C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Actividad 1. Elementos de un proyecto</w:t>
                                </w:r>
                              </w:sdtContent>
                            </w:sdt>
                          </w:p>
                          <w:p w14:paraId="50AF5E49" w14:textId="6A5FCD90" w:rsidR="001F4006" w:rsidRDefault="00C0194C" w:rsidP="001F4006">
                            <w:pPr>
                              <w:jc w:val="right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Eunice Martinez Barrales</w:t>
                            </w:r>
                            <w:r w:rsidR="001F4006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72C0E484" w14:textId="77777777" w:rsidR="001F4006" w:rsidRDefault="001F4006" w:rsidP="001F4006">
                            <w:pPr>
                              <w:jc w:val="right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Integrante 1 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alias w:val="Fecha de publicación"/>
                              <w:tag w:val=""/>
                              <w:id w:val="338823251"/>
                              <w:placeholder>
                                <w:docPart w:val="DDD942B0C458426792D0801FE4D98E2A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2-07T00:00:00Z">
                                <w:dateFormat w:val="dd/MM/yyyy"/>
                                <w:lid w:val="es-MX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D0B9F86" w14:textId="490E970C" w:rsidR="001F4006" w:rsidRDefault="00C0194C" w:rsidP="001F4006">
                                <w:pPr>
                                  <w:jc w:val="right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07/02/2023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A9CAD1" id="_x0000_t202" coordsize="21600,21600" o:spt="202" path="m,l,21600r21600,l21600,xe">
                <v:stroke joinstyle="miter"/>
                <v:path gradientshapeok="t" o:connecttype="rect"/>
              </v:shapetype>
              <v:shape id="Cuadro de texto 154" o:spid="_x0000_s1026" type="#_x0000_t202" style="position:absolute;margin-left:18pt;margin-top:153pt;width:8in;height:312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" filled="f" stroked="f" strokeweight=".5pt">
                <v:textbox inset="126pt,0,54pt,0">
                  <w:txbxContent>
                    <w:p w14:paraId="64F91E3E" w14:textId="54BF3AAB" w:rsidR="00F60F0B" w:rsidRPr="00F60F0B" w:rsidRDefault="00F60F0B">
                      <w:pPr>
                        <w:jc w:val="right"/>
                        <w:rPr>
                          <w:caps/>
                          <w:color w:val="FFFFFF" w:themeColor="background1"/>
                          <w:sz w:val="64"/>
                          <w:szCs w:val="64"/>
                        </w:rPr>
                      </w:pPr>
                      <w:r w:rsidRPr="00F60F0B">
                        <w:rPr>
                          <w:caps/>
                          <w:color w:val="FFFFFF" w:themeColor="background1"/>
                          <w:sz w:val="64"/>
                          <w:szCs w:val="64"/>
                        </w:rPr>
                        <w:fldChar w:fldCharType="begin"/>
                      </w:r>
                      <w:r w:rsidRPr="00F60F0B">
                        <w:rPr>
                          <w:caps/>
                          <w:color w:val="FFFFFF" w:themeColor="background1"/>
                          <w:sz w:val="64"/>
                          <w:szCs w:val="64"/>
                        </w:rPr>
                        <w:instrText xml:space="preserve"> TITLE  "Título del curso" \* Caps  \* MERGEFORMAT </w:instrText>
                      </w:r>
                      <w:r w:rsidRPr="00F60F0B">
                        <w:rPr>
                          <w:caps/>
                          <w:color w:val="FFFFFF" w:themeColor="background1"/>
                          <w:sz w:val="64"/>
                          <w:szCs w:val="64"/>
                        </w:rPr>
                        <w:fldChar w:fldCharType="separate"/>
                      </w:r>
                      <w:r w:rsidR="00C0194C" w:rsidRPr="00C0194C">
                        <w:rPr>
                          <w:color w:val="FFFFFF" w:themeColor="background1"/>
                          <w:sz w:val="64"/>
                          <w:szCs w:val="64"/>
                        </w:rPr>
                        <w:t xml:space="preserve">Proyectos </w:t>
                      </w:r>
                      <w:proofErr w:type="gramStart"/>
                      <w:r w:rsidR="00C0194C" w:rsidRPr="00C0194C">
                        <w:rPr>
                          <w:color w:val="FFFFFF" w:themeColor="background1"/>
                          <w:sz w:val="64"/>
                          <w:szCs w:val="64"/>
                        </w:rPr>
                        <w:t>I  D</w:t>
                      </w:r>
                      <w:proofErr w:type="gramEnd"/>
                      <w:r w:rsidR="00C0194C" w:rsidRPr="00C0194C">
                        <w:rPr>
                          <w:color w:val="FFFFFF" w:themeColor="background1"/>
                          <w:sz w:val="64"/>
                          <w:szCs w:val="64"/>
                        </w:rPr>
                        <w:t xml:space="preserve"> I - 49266</w:t>
                      </w:r>
                      <w:r w:rsidRPr="00F60F0B">
                        <w:rPr>
                          <w:caps/>
                          <w:color w:val="FFFFFF" w:themeColor="background1"/>
                          <w:sz w:val="64"/>
                          <w:szCs w:val="64"/>
                        </w:rPr>
                        <w:fldChar w:fldCharType="end"/>
                      </w:r>
                    </w:p>
                    <w:p w14:paraId="440A0D5C" w14:textId="47DDD165" w:rsidR="001F4006" w:rsidRDefault="00C0194C" w:rsidP="001F4006">
                      <w:pPr>
                        <w:jc w:val="right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FFFFFF" w:themeColor="background1"/>
                            <w:sz w:val="36"/>
                            <w:szCs w:val="36"/>
                          </w:rPr>
                          <w:alias w:val="Subtítulo"/>
                          <w:tag w:val=""/>
                          <w:id w:val="175955150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Pr="00C0194C"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>Actividad 1. Elementos de un proyecto</w:t>
                          </w:r>
                        </w:sdtContent>
                      </w:sdt>
                    </w:p>
                    <w:p w14:paraId="50AF5E49" w14:textId="6A5FCD90" w:rsidR="001F4006" w:rsidRDefault="00C0194C" w:rsidP="001F4006">
                      <w:pPr>
                        <w:jc w:val="right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Eunice Martinez Barrales</w:t>
                      </w:r>
                      <w:r w:rsidR="001F4006"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72C0E484" w14:textId="77777777" w:rsidR="001F4006" w:rsidRDefault="001F4006" w:rsidP="001F4006">
                      <w:pPr>
                        <w:jc w:val="right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Integrante 1 </w:t>
                      </w:r>
                    </w:p>
                    <w:sdt>
                      <w:sdtPr>
                        <w:rPr>
                          <w:color w:val="FFFFFF" w:themeColor="background1"/>
                          <w:sz w:val="36"/>
                          <w:szCs w:val="36"/>
                        </w:rPr>
                        <w:alias w:val="Fecha de publicación"/>
                        <w:tag w:val=""/>
                        <w:id w:val="338823251"/>
                        <w:placeholder>
                          <w:docPart w:val="DDD942B0C458426792D0801FE4D98E2A"/>
                        </w:placeholder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02-07T00:00:00Z">
                          <w:dateFormat w:val="dd/MM/yyyy"/>
                          <w:lid w:val="es-MX"/>
                          <w:storeMappedDataAs w:val="dateTime"/>
                          <w:calendar w:val="gregorian"/>
                        </w:date>
                      </w:sdtPr>
                      <w:sdtContent>
                        <w:p w14:paraId="6D0B9F86" w14:textId="490E970C" w:rsidR="001F4006" w:rsidRDefault="00C0194C" w:rsidP="001F4006">
                          <w:pPr>
                            <w:jc w:val="right"/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>07/02/2023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="00F60F0B">
        <w:br w:type="page"/>
      </w:r>
    </w:p>
    <w:bookmarkStart w:id="0" w:name="_Toc46585108" w:displacedByCustomXml="next"/>
    <w:sdt>
      <w:sdtPr>
        <w:rPr>
          <w:rFonts w:asciiTheme="minorHAnsi" w:eastAsiaTheme="minorEastAsia" w:hAnsiTheme="minorHAnsi" w:cstheme="minorBidi"/>
          <w:color w:val="747474"/>
          <w:sz w:val="24"/>
          <w:szCs w:val="20"/>
          <w:lang w:val="es-ES"/>
        </w:rPr>
        <w:id w:val="7234126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CA57BA" w14:textId="77777777" w:rsidR="004A0B62" w:rsidRDefault="004A0B62">
          <w:pPr>
            <w:pStyle w:val="TtuloTDC"/>
          </w:pPr>
          <w:r>
            <w:rPr>
              <w:lang w:val="es-ES"/>
            </w:rPr>
            <w:t>Tabla de contenido</w:t>
          </w:r>
        </w:p>
        <w:p w14:paraId="0B66FD54" w14:textId="3D21AB5B" w:rsidR="004F5A34" w:rsidRDefault="004A0B62">
          <w:pPr>
            <w:pStyle w:val="TDC1"/>
            <w:tabs>
              <w:tab w:val="right" w:leader="dot" w:pos="8828"/>
            </w:tabs>
            <w:rPr>
              <w:noProof/>
              <w:color w:val="auto"/>
              <w:sz w:val="22"/>
              <w:szCs w:val="22"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740447" w:history="1">
            <w:r w:rsidR="004F5A34" w:rsidRPr="00797222">
              <w:rPr>
                <w:rStyle w:val="Hipervnculo"/>
                <w:noProof/>
              </w:rPr>
              <w:t>Definición del proyecto.</w:t>
            </w:r>
            <w:r w:rsidR="004F5A34">
              <w:rPr>
                <w:noProof/>
                <w:webHidden/>
              </w:rPr>
              <w:tab/>
            </w:r>
            <w:r w:rsidR="004F5A34">
              <w:rPr>
                <w:noProof/>
                <w:webHidden/>
              </w:rPr>
              <w:fldChar w:fldCharType="begin"/>
            </w:r>
            <w:r w:rsidR="004F5A34">
              <w:rPr>
                <w:noProof/>
                <w:webHidden/>
              </w:rPr>
              <w:instrText xml:space="preserve"> PAGEREF _Toc126740447 \h </w:instrText>
            </w:r>
            <w:r w:rsidR="004F5A34">
              <w:rPr>
                <w:noProof/>
                <w:webHidden/>
              </w:rPr>
            </w:r>
            <w:r w:rsidR="004F5A34">
              <w:rPr>
                <w:noProof/>
                <w:webHidden/>
              </w:rPr>
              <w:fldChar w:fldCharType="separate"/>
            </w:r>
            <w:r w:rsidR="006019A7">
              <w:rPr>
                <w:noProof/>
                <w:webHidden/>
              </w:rPr>
              <w:t>2</w:t>
            </w:r>
            <w:r w:rsidR="004F5A34">
              <w:rPr>
                <w:noProof/>
                <w:webHidden/>
              </w:rPr>
              <w:fldChar w:fldCharType="end"/>
            </w:r>
          </w:hyperlink>
        </w:p>
        <w:p w14:paraId="09112A01" w14:textId="6E2114AF" w:rsidR="004F5A34" w:rsidRDefault="004F5A34">
          <w:pPr>
            <w:pStyle w:val="TDC1"/>
            <w:tabs>
              <w:tab w:val="right" w:leader="dot" w:pos="8828"/>
            </w:tabs>
            <w:rPr>
              <w:noProof/>
              <w:color w:val="auto"/>
              <w:sz w:val="22"/>
              <w:szCs w:val="22"/>
              <w:lang w:val="es-419" w:eastAsia="es-419"/>
            </w:rPr>
          </w:pPr>
          <w:hyperlink w:anchor="_Toc126740448" w:history="1">
            <w:r w:rsidRPr="00797222">
              <w:rPr>
                <w:rStyle w:val="Hipervnculo"/>
                <w:noProof/>
              </w:rPr>
              <w:t>Identificación del origen de la idea.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_Toc126740448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9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51B76" w14:textId="18A323CE" w:rsidR="004F5A34" w:rsidRDefault="004F5A34">
          <w:pPr>
            <w:pStyle w:val="TDC1"/>
            <w:tabs>
              <w:tab w:val="right" w:leader="dot" w:pos="8828"/>
            </w:tabs>
            <w:rPr>
              <w:noProof/>
              <w:color w:val="auto"/>
              <w:sz w:val="22"/>
              <w:szCs w:val="22"/>
              <w:lang w:val="es-419" w:eastAsia="es-419"/>
            </w:rPr>
          </w:pPr>
          <w:hyperlink w:anchor="_Toc126740449" w:history="1">
            <w:r w:rsidRPr="00797222">
              <w:rPr>
                <w:rStyle w:val="Hipervnculo"/>
                <w:noProof/>
              </w:rPr>
              <w:t>Descripción resumida.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_Toc126740449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9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B796C" w14:textId="57F66EB1" w:rsidR="004F5A34" w:rsidRDefault="004F5A34">
          <w:pPr>
            <w:pStyle w:val="TDC1"/>
            <w:tabs>
              <w:tab w:val="right" w:leader="dot" w:pos="8828"/>
            </w:tabs>
            <w:rPr>
              <w:noProof/>
              <w:color w:val="auto"/>
              <w:sz w:val="22"/>
              <w:szCs w:val="22"/>
              <w:lang w:val="es-419" w:eastAsia="es-419"/>
            </w:rPr>
          </w:pPr>
          <w:hyperlink w:anchor="_Toc126740450" w:history="1">
            <w:r w:rsidRPr="00797222">
              <w:rPr>
                <w:rStyle w:val="Hipervnculo"/>
                <w:noProof/>
              </w:rPr>
              <w:t>Áreas del conocimiento.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_Toc126740450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9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E124E" w14:textId="612A6212" w:rsidR="004F5A34" w:rsidRDefault="004F5A34">
          <w:pPr>
            <w:pStyle w:val="TDC1"/>
            <w:tabs>
              <w:tab w:val="right" w:leader="dot" w:pos="8828"/>
            </w:tabs>
            <w:rPr>
              <w:noProof/>
              <w:color w:val="auto"/>
              <w:sz w:val="22"/>
              <w:szCs w:val="22"/>
              <w:lang w:val="es-419" w:eastAsia="es-419"/>
            </w:rPr>
          </w:pPr>
          <w:hyperlink w:anchor="_Toc126740451" w:history="1">
            <w:r w:rsidRPr="00797222">
              <w:rPr>
                <w:rStyle w:val="Hipervnculo"/>
                <w:noProof/>
              </w:rPr>
              <w:t>Clasificación del tipo de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_Toc126740451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9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10DBC" w14:textId="7177C56A" w:rsidR="004F5A34" w:rsidRDefault="004F5A34">
          <w:pPr>
            <w:pStyle w:val="TDC1"/>
            <w:tabs>
              <w:tab w:val="right" w:leader="dot" w:pos="8828"/>
            </w:tabs>
            <w:rPr>
              <w:noProof/>
              <w:color w:val="auto"/>
              <w:sz w:val="22"/>
              <w:szCs w:val="22"/>
              <w:lang w:val="es-419" w:eastAsia="es-419"/>
            </w:rPr>
          </w:pPr>
          <w:hyperlink w:anchor="_Toc126740452" w:history="1">
            <w:r w:rsidRPr="00797222">
              <w:rPr>
                <w:rStyle w:val="Hipervnculo"/>
                <w:noProof/>
              </w:rPr>
              <w:t>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_Toc126740452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9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89F25" w14:textId="3D2E38F8" w:rsidR="004F5A34" w:rsidRDefault="004F5A34">
          <w:pPr>
            <w:pStyle w:val="TDC1"/>
            <w:tabs>
              <w:tab w:val="right" w:leader="dot" w:pos="8828"/>
            </w:tabs>
            <w:rPr>
              <w:noProof/>
              <w:color w:val="auto"/>
              <w:sz w:val="22"/>
              <w:szCs w:val="22"/>
              <w:lang w:val="es-419" w:eastAsia="es-419"/>
            </w:rPr>
          </w:pPr>
          <w:hyperlink w:anchor="_Toc126740453" w:history="1">
            <w:r w:rsidRPr="00797222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_Toc126740453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9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32EB4" w14:textId="2DBE0A9C" w:rsidR="004A0B62" w:rsidRDefault="004A0B62">
          <w:r>
            <w:rPr>
              <w:b/>
              <w:bCs/>
              <w:lang w:val="es-ES"/>
            </w:rPr>
            <w:fldChar w:fldCharType="end"/>
          </w:r>
        </w:p>
      </w:sdtContent>
    </w:sdt>
    <w:p w14:paraId="1C737227" w14:textId="77777777" w:rsidR="004A0B62" w:rsidRDefault="004A0B62">
      <w:pPr>
        <w:spacing w:before="0" w:line="264" w:lineRule="auto"/>
        <w:ind w:firstLine="0"/>
      </w:pPr>
    </w:p>
    <w:p w14:paraId="13EF15F1" w14:textId="77777777" w:rsidR="004A0B62" w:rsidRDefault="004A0B62">
      <w:pPr>
        <w:spacing w:before="0" w:line="264" w:lineRule="auto"/>
        <w:ind w:firstLine="0"/>
        <w:rPr>
          <w:rFonts w:asciiTheme="majorHAnsi" w:eastAsiaTheme="majorEastAsia" w:hAnsiTheme="majorHAnsi" w:cstheme="majorBidi"/>
          <w:color w:val="FC8328"/>
          <w:sz w:val="32"/>
          <w:szCs w:val="32"/>
        </w:rPr>
      </w:pPr>
      <w:r>
        <w:br w:type="page"/>
      </w:r>
    </w:p>
    <w:p w14:paraId="562974DF" w14:textId="7E6CDAD9" w:rsidR="00004B95" w:rsidRPr="003E1909" w:rsidRDefault="00446038" w:rsidP="00F60F0B">
      <w:pPr>
        <w:pStyle w:val="Ttulo1"/>
      </w:pPr>
      <w:bookmarkStart w:id="1" w:name="_Toc126740447"/>
      <w:bookmarkEnd w:id="0"/>
      <w:r w:rsidRPr="00446038">
        <w:lastRenderedPageBreak/>
        <w:t>Definición del proyecto.</w:t>
      </w:r>
      <w:bookmarkEnd w:id="1"/>
      <w:r w:rsidRPr="00446038">
        <w:t xml:space="preserve">  </w:t>
      </w:r>
      <w:r w:rsidR="003E1909" w:rsidRPr="003E1909">
        <w:t xml:space="preserve"> </w:t>
      </w:r>
    </w:p>
    <w:p w14:paraId="70916ED7" w14:textId="20B04DCC" w:rsidR="007B16CD" w:rsidRDefault="002658EB" w:rsidP="00316469">
      <w:r>
        <w:t>E</w:t>
      </w:r>
      <w:r w:rsidR="00316469">
        <w:t>ste</w:t>
      </w:r>
      <w:r>
        <w:t xml:space="preserve"> proyecto </w:t>
      </w:r>
      <w:r w:rsidR="00316469">
        <w:t>se toma del segundo capítulo Gigantes de acero, el cual</w:t>
      </w:r>
      <w:r w:rsidR="007B16CD">
        <w:t xml:space="preserve"> </w:t>
      </w:r>
      <w:r w:rsidR="00316469">
        <w:t xml:space="preserve">surge de la necesidad de encontrar </w:t>
      </w:r>
      <w:r w:rsidR="007B16CD">
        <w:t xml:space="preserve">un producto innovador </w:t>
      </w:r>
      <w:r w:rsidR="00316469">
        <w:t xml:space="preserve">para el desarrollo y crecimiento de la empresa más dominante de U.S. A. que </w:t>
      </w:r>
      <w:r w:rsidR="007B16CD">
        <w:t>está</w:t>
      </w:r>
      <w:r w:rsidR="00316469">
        <w:t xml:space="preserve"> a cargo de</w:t>
      </w:r>
      <w:r w:rsidR="007B16CD">
        <w:t xml:space="preserve">l prestigioso Vanderbilt </w:t>
      </w:r>
      <w:r w:rsidR="007B16CD" w:rsidRPr="007B16CD">
        <w:t>líder en la industria del ferrocarril.</w:t>
      </w:r>
    </w:p>
    <w:p w14:paraId="1B780F94" w14:textId="57A49604" w:rsidR="00155CA4" w:rsidRDefault="007B16CD" w:rsidP="00316469">
      <w:r>
        <w:t xml:space="preserve">Con este gran proyecto se logra un apoyo económico significativo para </w:t>
      </w:r>
      <w:r w:rsidR="00FD23A9">
        <w:t>creador del producto y el transportista de este.</w:t>
      </w:r>
    </w:p>
    <w:p w14:paraId="332AD571" w14:textId="3F371472" w:rsidR="004A0B62" w:rsidRPr="00446038" w:rsidRDefault="00446038" w:rsidP="00462D1E">
      <w:pPr>
        <w:pStyle w:val="Ttulo1"/>
        <w:rPr>
          <w:lang w:val="es-419"/>
        </w:rPr>
      </w:pPr>
      <w:bookmarkStart w:id="2" w:name="_Toc126740448"/>
      <w:r w:rsidRPr="00446038">
        <w:t>Identificación del origen de la idea.</w:t>
      </w:r>
      <w:bookmarkEnd w:id="2"/>
      <w:r w:rsidRPr="00446038">
        <w:t xml:space="preserve">  </w:t>
      </w:r>
    </w:p>
    <w:p w14:paraId="1DE81090" w14:textId="2E6E3906" w:rsidR="002658EB" w:rsidRDefault="004F5A34" w:rsidP="002658EB">
      <w:r>
        <w:rPr>
          <w:lang w:val="es-419"/>
        </w:rPr>
        <w:t xml:space="preserve">Este </w:t>
      </w:r>
      <w:r>
        <w:t>proyecto</w:t>
      </w:r>
      <w:r w:rsidR="002658EB">
        <w:t xml:space="preserve"> inicia cuando el creador de la idea quiere mejorar su economía, ya que se sabe anteriormente </w:t>
      </w:r>
      <w:r w:rsidR="00801B57">
        <w:t>él</w:t>
      </w:r>
      <w:r w:rsidR="002658EB">
        <w:t xml:space="preserve"> vive en la pobreza y su meta es salir de esta, no viendo solo por el mismo, sino </w:t>
      </w:r>
      <w:r w:rsidR="00801B57">
        <w:t xml:space="preserve">también </w:t>
      </w:r>
      <w:r w:rsidR="002658EB">
        <w:t>por el de su familia</w:t>
      </w:r>
      <w:r w:rsidR="005E5C8E">
        <w:t>, aquí hacemos la referencia al contexto económico.</w:t>
      </w:r>
    </w:p>
    <w:p w14:paraId="0F3D860A" w14:textId="4B869439" w:rsidR="00FD23A9" w:rsidRDefault="004F5A34" w:rsidP="002658EB">
      <w:proofErr w:type="spellStart"/>
      <w:r>
        <w:t>Vandervilt</w:t>
      </w:r>
      <w:proofErr w:type="spellEnd"/>
      <w:r>
        <w:t xml:space="preserve"> líder en la industria del ferrocarril, él </w:t>
      </w:r>
      <w:r w:rsidRPr="004F5A34">
        <w:t xml:space="preserve">tiene un problema de capacidad y se le ocurre </w:t>
      </w:r>
      <w:r w:rsidR="00FD23A9">
        <w:t>apostar</w:t>
      </w:r>
      <w:r w:rsidRPr="004F5A34">
        <w:t xml:space="preserve"> por transportar </w:t>
      </w:r>
      <w:r w:rsidR="00FD23A9">
        <w:t>la novedad del mercado</w:t>
      </w:r>
      <w:r w:rsidRPr="004F5A34">
        <w:t xml:space="preserve">: el queroseno producido a partir de </w:t>
      </w:r>
      <w:r w:rsidR="00AB45AF" w:rsidRPr="004F5A34">
        <w:t>petróleo</w:t>
      </w:r>
      <w:r w:rsidR="005E5C8E">
        <w:t xml:space="preserve"> aquí aparece el contexto industrial.</w:t>
      </w:r>
    </w:p>
    <w:p w14:paraId="05521C56" w14:textId="677487DD" w:rsidR="004F5A34" w:rsidRDefault="004F5A34" w:rsidP="002658EB">
      <w:r w:rsidRPr="004F5A34">
        <w:t>La empresa de Rockefeller</w:t>
      </w:r>
      <w:r w:rsidR="00B66072">
        <w:t xml:space="preserve"> (S</w:t>
      </w:r>
      <w:r w:rsidRPr="004F5A34">
        <w:t xml:space="preserve">tandard </w:t>
      </w:r>
      <w:proofErr w:type="spellStart"/>
      <w:r w:rsidRPr="004F5A34">
        <w:t>Oil</w:t>
      </w:r>
      <w:proofErr w:type="spellEnd"/>
      <w:r w:rsidR="00B66072">
        <w:t>)</w:t>
      </w:r>
      <w:r w:rsidRPr="004F5A34">
        <w:t xml:space="preserve"> adopta</w:t>
      </w:r>
      <w:r w:rsidR="005E5C8E">
        <w:t xml:space="preserve"> el </w:t>
      </w:r>
      <w:r w:rsidR="00AB45AF">
        <w:t xml:space="preserve">monopolio, </w:t>
      </w:r>
      <w:r w:rsidR="00AB45AF" w:rsidRPr="004F5A34">
        <w:t>una</w:t>
      </w:r>
      <w:r w:rsidRPr="004F5A34">
        <w:t xml:space="preserve"> estrategia nueva</w:t>
      </w:r>
      <w:r w:rsidR="005E5C8E">
        <w:t xml:space="preserve"> que consiste en ir</w:t>
      </w:r>
      <w:r w:rsidRPr="004F5A34">
        <w:t xml:space="preserve"> comprando cuanta refinería encuentra en el camino y consolidando la industria en un único proveedor</w:t>
      </w:r>
      <w:r w:rsidR="005E5C8E">
        <w:t>, dentro de este proceso estaría el contexto legal.</w:t>
      </w:r>
    </w:p>
    <w:p w14:paraId="1D7621AB" w14:textId="68C84A60" w:rsidR="00446038" w:rsidRDefault="00446038" w:rsidP="00446038">
      <w:pPr>
        <w:pStyle w:val="Ttulo1"/>
      </w:pPr>
      <w:bookmarkStart w:id="3" w:name="_Toc126740449"/>
      <w:r w:rsidRPr="00446038">
        <w:t>Descripción resumida</w:t>
      </w:r>
      <w:r>
        <w:t>.</w:t>
      </w:r>
      <w:bookmarkEnd w:id="3"/>
    </w:p>
    <w:p w14:paraId="0A984278" w14:textId="53F38FD7" w:rsidR="00B66072" w:rsidRDefault="00801B57" w:rsidP="00B66072">
      <w:r>
        <w:t xml:space="preserve">Para poder </w:t>
      </w:r>
      <w:r w:rsidR="00B66072">
        <w:t xml:space="preserve">ser uno de los grandes dentro de la industria del petróleo, </w:t>
      </w:r>
      <w:r w:rsidR="00B66072" w:rsidRPr="004F5A34">
        <w:t>Rockefelle</w:t>
      </w:r>
      <w:r w:rsidR="00B66072">
        <w:t>r tuvo que poner a prueba sus conocimientos para perfeccionar el proceso del queroseno y así no tener bajas en su economía.</w:t>
      </w:r>
    </w:p>
    <w:p w14:paraId="11BF4152" w14:textId="5D9FDDE3" w:rsidR="00446038" w:rsidRDefault="00A42CB2" w:rsidP="007D3D83">
      <w:r>
        <w:t>Para dar seguimiento s</w:t>
      </w:r>
      <w:r w:rsidR="007D3D83">
        <w:t xml:space="preserve">u visión la enfoco en ver los problemas de la </w:t>
      </w:r>
      <w:r>
        <w:t>población como</w:t>
      </w:r>
      <w:r w:rsidR="007D3D83">
        <w:t xml:space="preserve"> una oportunidad, de ahí creo su producto </w:t>
      </w:r>
      <w:r w:rsidR="007D3D83">
        <w:t>S</w:t>
      </w:r>
      <w:r w:rsidR="007D3D83" w:rsidRPr="004F5A34">
        <w:t xml:space="preserve">tandard </w:t>
      </w:r>
      <w:proofErr w:type="spellStart"/>
      <w:r w:rsidR="007D3D83" w:rsidRPr="004F5A34">
        <w:t>Oil</w:t>
      </w:r>
      <w:proofErr w:type="spellEnd"/>
      <w:r w:rsidR="007D3D83">
        <w:t xml:space="preserve"> el cual le atrajo varios inversionistas. </w:t>
      </w:r>
    </w:p>
    <w:p w14:paraId="45633475" w14:textId="0C9C0A07" w:rsidR="00A42CB2" w:rsidRPr="00A42CB2" w:rsidRDefault="00A42CB2" w:rsidP="00A42CB2">
      <w:pPr>
        <w:rPr>
          <w:lang w:val="es-419"/>
        </w:rPr>
      </w:pPr>
      <w:r w:rsidRPr="00A42CB2">
        <w:rPr>
          <w:lang w:val="es-419"/>
        </w:rPr>
        <w:lastRenderedPageBreak/>
        <w:t xml:space="preserve">Standard </w:t>
      </w:r>
      <w:proofErr w:type="spellStart"/>
      <w:r w:rsidRPr="00A42CB2">
        <w:rPr>
          <w:lang w:val="es-419"/>
        </w:rPr>
        <w:t>Oil</w:t>
      </w:r>
      <w:proofErr w:type="spellEnd"/>
      <w:r w:rsidRPr="00A42CB2">
        <w:rPr>
          <w:lang w:val="es-419"/>
        </w:rPr>
        <w:t xml:space="preserve"> </w:t>
      </w:r>
      <w:r>
        <w:rPr>
          <w:lang w:val="es-419"/>
        </w:rPr>
        <w:t>entregaba</w:t>
      </w:r>
      <w:r w:rsidRPr="00A42CB2">
        <w:rPr>
          <w:lang w:val="es-419"/>
        </w:rPr>
        <w:t xml:space="preserve"> la todo</w:t>
      </w:r>
      <w:r>
        <w:rPr>
          <w:lang w:val="es-419"/>
        </w:rPr>
        <w:t>s los hogares una eficiente forma de dar luz de una manera sana y limpia.</w:t>
      </w:r>
    </w:p>
    <w:p w14:paraId="4BF69C52" w14:textId="0DD25782" w:rsidR="00446038" w:rsidRDefault="0062414A" w:rsidP="00446038">
      <w:pPr>
        <w:pStyle w:val="Ttulo1"/>
      </w:pPr>
      <w:bookmarkStart w:id="4" w:name="_Toc126740450"/>
      <w:r>
        <w:t>Á</w:t>
      </w:r>
      <w:r w:rsidR="00446038" w:rsidRPr="00446038">
        <w:t>reas del conocimiento</w:t>
      </w:r>
      <w:r w:rsidR="00446038">
        <w:t>.</w:t>
      </w:r>
      <w:bookmarkEnd w:id="4"/>
    </w:p>
    <w:p w14:paraId="2BE12C19" w14:textId="13E3C85A" w:rsidR="00446038" w:rsidRDefault="0062414A" w:rsidP="00446038">
      <w:r>
        <w:t>Alcance:</w:t>
      </w:r>
    </w:p>
    <w:p w14:paraId="2489E98E" w14:textId="475DF437" w:rsidR="00801B57" w:rsidRDefault="00801B57" w:rsidP="00446038">
      <w:r>
        <w:t xml:space="preserve">• </w:t>
      </w:r>
      <w:r w:rsidR="007D3D83">
        <w:t>El impacto más importante es la industrialización del queroseno derivado del petróleo</w:t>
      </w:r>
      <w:r w:rsidR="00A42CB2">
        <w:t xml:space="preserve">, </w:t>
      </w:r>
      <w:r w:rsidR="007D3D83">
        <w:t xml:space="preserve">el cual involucraba </w:t>
      </w:r>
      <w:r w:rsidR="00A42CB2">
        <w:t>la compra de este producto en</w:t>
      </w:r>
      <w:r w:rsidR="007D3D83">
        <w:t xml:space="preserve"> toda la población</w:t>
      </w:r>
      <w:r w:rsidR="00A42CB2">
        <w:t xml:space="preserve">, </w:t>
      </w:r>
      <w:r w:rsidR="00A42CB2">
        <w:t>dejando</w:t>
      </w:r>
      <w:r w:rsidR="00A42CB2">
        <w:t xml:space="preserve"> </w:t>
      </w:r>
      <w:r w:rsidR="00A42CB2">
        <w:t>atrás a la industria del ferrocarril</w:t>
      </w:r>
      <w:r w:rsidR="00A42CB2">
        <w:t>.</w:t>
      </w:r>
    </w:p>
    <w:p w14:paraId="635BDD3C" w14:textId="5D412AB4" w:rsidR="0062414A" w:rsidRDefault="0062414A" w:rsidP="00446038">
      <w:r>
        <w:t>Tiempo:</w:t>
      </w:r>
    </w:p>
    <w:p w14:paraId="281031C7" w14:textId="13627BD6" w:rsidR="00801B57" w:rsidRDefault="00801B57" w:rsidP="00446038">
      <w:r>
        <w:t>•</w:t>
      </w:r>
      <w:r w:rsidR="00A42CB2">
        <w:t>El tiempo de evolución de este proyecto se desarrolló en</w:t>
      </w:r>
      <w:r>
        <w:t xml:space="preserve"> corto, </w:t>
      </w:r>
      <w:r w:rsidR="00A42CB2">
        <w:t>mediano</w:t>
      </w:r>
      <w:r>
        <w:t xml:space="preserve"> </w:t>
      </w:r>
      <w:r w:rsidR="00A42CB2">
        <w:t>y</w:t>
      </w:r>
      <w:r>
        <w:t xml:space="preserve"> largo plazo</w:t>
      </w:r>
      <w:r w:rsidR="00A42CB2">
        <w:t xml:space="preserve"> dependiendo de la evolución de este proceso.</w:t>
      </w:r>
    </w:p>
    <w:p w14:paraId="27994F1D" w14:textId="0CFC107A" w:rsidR="0062414A" w:rsidRDefault="0062414A" w:rsidP="00446038">
      <w:r>
        <w:t>Integración:</w:t>
      </w:r>
    </w:p>
    <w:p w14:paraId="09EBBFDB" w14:textId="77777777" w:rsidR="00A11A06" w:rsidRDefault="00801B57" w:rsidP="00A11A06">
      <w:r>
        <w:t xml:space="preserve">• </w:t>
      </w:r>
      <w:r w:rsidR="00A42CB2">
        <w:t>I</w:t>
      </w:r>
      <w:r w:rsidR="00A42CB2">
        <w:t>n</w:t>
      </w:r>
      <w:r w:rsidR="00A11A06">
        <w:t>tegro</w:t>
      </w:r>
      <w:r w:rsidR="00A42CB2">
        <w:t xml:space="preserve"> su</w:t>
      </w:r>
      <w:r w:rsidR="00A11A06">
        <w:t>s conocimientos para crear un plan seguido de varios procesos para la obtención de un producto innovador y eficiente. Primero la extracción de petróleo seguido del destilado y su mejora terminando en su transportación.</w:t>
      </w:r>
    </w:p>
    <w:p w14:paraId="14337933" w14:textId="15D89745" w:rsidR="0062414A" w:rsidRDefault="0062414A" w:rsidP="00446038">
      <w:r>
        <w:t>Coste:</w:t>
      </w:r>
    </w:p>
    <w:p w14:paraId="5A07F12B" w14:textId="43699508" w:rsidR="00801B57" w:rsidRDefault="00A11A06" w:rsidP="003C21E1">
      <w:r>
        <w:t xml:space="preserve">• </w:t>
      </w:r>
      <w:r>
        <w:t xml:space="preserve">Cuando </w:t>
      </w:r>
      <w:proofErr w:type="spellStart"/>
      <w:r w:rsidRPr="00A11A06">
        <w:t>Vandervilt</w:t>
      </w:r>
      <w:proofErr w:type="spellEnd"/>
      <w:r w:rsidRPr="00A11A06">
        <w:t xml:space="preserve"> y Scott se dan cuenta que Rockefeller l</w:t>
      </w:r>
      <w:r w:rsidR="003C21E1">
        <w:t xml:space="preserve">os ha metido en una guerra de precios, toman la decisión de elevarle el precio de transportación. </w:t>
      </w:r>
    </w:p>
    <w:p w14:paraId="7DED61A8" w14:textId="51CD6F96" w:rsidR="0062414A" w:rsidRDefault="0062414A" w:rsidP="00446038">
      <w:r>
        <w:t>Calidad:</w:t>
      </w:r>
    </w:p>
    <w:p w14:paraId="3940A958" w14:textId="16FA82D8" w:rsidR="003C21E1" w:rsidRPr="00A42CB2" w:rsidRDefault="00801B57" w:rsidP="003C21E1">
      <w:pPr>
        <w:rPr>
          <w:lang w:val="es-419"/>
        </w:rPr>
      </w:pPr>
      <w:r>
        <w:t>•</w:t>
      </w:r>
      <w:r w:rsidR="003C21E1" w:rsidRPr="003C21E1">
        <w:rPr>
          <w:lang w:val="es-419"/>
        </w:rPr>
        <w:t xml:space="preserve"> </w:t>
      </w:r>
      <w:r w:rsidR="003C21E1" w:rsidRPr="00A42CB2">
        <w:rPr>
          <w:lang w:val="es-419"/>
        </w:rPr>
        <w:t xml:space="preserve">Standard </w:t>
      </w:r>
      <w:proofErr w:type="spellStart"/>
      <w:r w:rsidR="003C21E1" w:rsidRPr="00A42CB2">
        <w:rPr>
          <w:lang w:val="es-419"/>
        </w:rPr>
        <w:t>Oil</w:t>
      </w:r>
      <w:proofErr w:type="spellEnd"/>
      <w:r w:rsidR="003C21E1">
        <w:rPr>
          <w:lang w:val="es-419"/>
        </w:rPr>
        <w:t xml:space="preserve"> se convirtió en el producto más eficiente, sano y limpio del mercado. </w:t>
      </w:r>
    </w:p>
    <w:p w14:paraId="7633ED4E" w14:textId="251FC11B" w:rsidR="0062414A" w:rsidRDefault="0062414A" w:rsidP="00446038">
      <w:r>
        <w:t>Gestión de accionistas:</w:t>
      </w:r>
    </w:p>
    <w:p w14:paraId="4E3FDFF5" w14:textId="4423FE49" w:rsidR="00801B57" w:rsidRDefault="00801B57" w:rsidP="00446038">
      <w:r>
        <w:t xml:space="preserve">• </w:t>
      </w:r>
      <w:r w:rsidR="007D3D83">
        <w:t xml:space="preserve">Con la creación de </w:t>
      </w:r>
      <w:r w:rsidR="007D3D83">
        <w:t>S</w:t>
      </w:r>
      <w:r w:rsidR="007D3D83" w:rsidRPr="004F5A34">
        <w:t xml:space="preserve">tandard </w:t>
      </w:r>
      <w:proofErr w:type="spellStart"/>
      <w:r w:rsidR="003C21E1" w:rsidRPr="004F5A34">
        <w:t>Oil</w:t>
      </w:r>
      <w:proofErr w:type="spellEnd"/>
      <w:r w:rsidR="003C21E1">
        <w:t xml:space="preserve"> varios</w:t>
      </w:r>
      <w:r w:rsidR="007D3D83">
        <w:t xml:space="preserve"> inversionistas se sumaron a esta empresa.</w:t>
      </w:r>
    </w:p>
    <w:p w14:paraId="11DBD5D3" w14:textId="69F34FC9" w:rsidR="0062414A" w:rsidRDefault="0062414A" w:rsidP="00446038">
      <w:r>
        <w:lastRenderedPageBreak/>
        <w:t>Comunicaciones:</w:t>
      </w:r>
    </w:p>
    <w:p w14:paraId="6B8973CF" w14:textId="03E189C1" w:rsidR="00DD5B7E" w:rsidRDefault="003C21E1" w:rsidP="00446038">
      <w:r>
        <w:t xml:space="preserve">• </w:t>
      </w:r>
      <w:r w:rsidR="00DD5B7E" w:rsidRPr="004F5A34">
        <w:t>Rockefelle</w:t>
      </w:r>
      <w:r w:rsidR="00DD5B7E">
        <w:t xml:space="preserve">r </w:t>
      </w:r>
      <w:r w:rsidR="00DD5B7E">
        <w:t xml:space="preserve">dio la orden de cerrar algunas de sus refinerías, además de dar </w:t>
      </w:r>
      <w:r w:rsidR="000552AD">
        <w:t xml:space="preserve">órdenes precisas a los trabajadores de los oleoductos </w:t>
      </w:r>
      <w:r w:rsidR="00DD5B7E">
        <w:t>para que no existiera falla durante el proceso.</w:t>
      </w:r>
    </w:p>
    <w:p w14:paraId="011C3583" w14:textId="4A54DE50" w:rsidR="0062414A" w:rsidRDefault="0062414A" w:rsidP="00446038">
      <w:r>
        <w:t>Gestión del riesgo:</w:t>
      </w:r>
    </w:p>
    <w:p w14:paraId="34E18033" w14:textId="1C02EA5D" w:rsidR="00801B57" w:rsidRDefault="00801B57" w:rsidP="00446038">
      <w:r>
        <w:t>•</w:t>
      </w:r>
      <w:r w:rsidR="000552AD" w:rsidRPr="000552AD">
        <w:t xml:space="preserve"> </w:t>
      </w:r>
      <w:r w:rsidR="000552AD" w:rsidRPr="004F5A34">
        <w:t>Rockefelle</w:t>
      </w:r>
      <w:r w:rsidR="000552AD">
        <w:t xml:space="preserve">r </w:t>
      </w:r>
      <w:r w:rsidR="000552AD">
        <w:t xml:space="preserve">aposto por la creación de oleoductos, aun conociendo que al mínimo error podría terminar en una tragedia. </w:t>
      </w:r>
    </w:p>
    <w:p w14:paraId="7B9EA6B3" w14:textId="7C2861DA" w:rsidR="0062414A" w:rsidRDefault="0062414A" w:rsidP="00446038">
      <w:r>
        <w:t>Recursos humanos:</w:t>
      </w:r>
    </w:p>
    <w:p w14:paraId="343EF057" w14:textId="4EA58E70" w:rsidR="00801B57" w:rsidRDefault="003C21E1" w:rsidP="00446038">
      <w:r>
        <w:t xml:space="preserve">• </w:t>
      </w:r>
      <w:r>
        <w:t xml:space="preserve">Con la pérdida de su negocio Scott despidió a miles de empleados y reducir drásticamente los salarios. </w:t>
      </w:r>
    </w:p>
    <w:p w14:paraId="25932991" w14:textId="19330632" w:rsidR="0062414A" w:rsidRDefault="0062414A" w:rsidP="00446038">
      <w:r>
        <w:t>Abastecimiento:</w:t>
      </w:r>
    </w:p>
    <w:p w14:paraId="24549A57" w14:textId="5AE377E6" w:rsidR="000552AD" w:rsidRDefault="00801B57" w:rsidP="000552AD">
      <w:r>
        <w:t>•</w:t>
      </w:r>
      <w:r w:rsidR="000552AD" w:rsidRPr="004F5A34">
        <w:t>Rockefelle</w:t>
      </w:r>
      <w:r w:rsidR="000552AD">
        <w:t>r</w:t>
      </w:r>
      <w:r w:rsidR="000552AD">
        <w:t xml:space="preserve"> aplico el monopolio y gracias a esta estrategia abarco el 98% del mercado de la producción de petróleo y del queroseno. </w:t>
      </w:r>
    </w:p>
    <w:p w14:paraId="5ED95F12" w14:textId="4101398A" w:rsidR="00446038" w:rsidRDefault="00446038" w:rsidP="00DD5B7E">
      <w:pPr>
        <w:pStyle w:val="Ttulo1"/>
        <w:ind w:firstLine="708"/>
      </w:pPr>
      <w:bookmarkStart w:id="5" w:name="_Toc126740451"/>
      <w:r w:rsidRPr="00446038">
        <w:t>Clasificación del tipo de proyecto</w:t>
      </w:r>
      <w:r>
        <w:t>.</w:t>
      </w:r>
      <w:bookmarkEnd w:id="5"/>
    </w:p>
    <w:p w14:paraId="69D42A0E" w14:textId="5C53B3CC" w:rsidR="00DD5B7E" w:rsidRDefault="00DD5B7E" w:rsidP="00DD5B7E">
      <w:r>
        <w:t>La clasificación de este proyecto podría definirla por</w:t>
      </w:r>
      <w:r>
        <w:t xml:space="preserve"> privad</w:t>
      </w:r>
      <w:r>
        <w:t>a, ya que sus aportaciones provenían de la iniciativa privada de una empresa con capital particular.</w:t>
      </w:r>
    </w:p>
    <w:p w14:paraId="0E5A509B" w14:textId="665A2DF3" w:rsidR="00446038" w:rsidRDefault="00DD5B7E" w:rsidP="00DD5B7E">
      <w:r>
        <w:t>Conforme al grado de dificultad clasificaría al proyecto como complejo</w:t>
      </w:r>
      <w:r w:rsidR="002843C0">
        <w:t xml:space="preserve">, ya que demanda una organización y planificación de distintas tareas. </w:t>
      </w:r>
    </w:p>
    <w:p w14:paraId="2CA1AC8E" w14:textId="6D3DD6AB" w:rsidR="002843C0" w:rsidRDefault="002843C0" w:rsidP="00DD5B7E">
      <w:r>
        <w:t>El p</w:t>
      </w:r>
      <w:r>
        <w:t>royecto</w:t>
      </w:r>
      <w:r>
        <w:t xml:space="preserve"> </w:t>
      </w:r>
      <w:r>
        <w:t xml:space="preserve">explora campos en los que hasta el momento nadie </w:t>
      </w:r>
      <w:r>
        <w:t>había</w:t>
      </w:r>
      <w:r>
        <w:t xml:space="preserve"> realizado</w:t>
      </w:r>
      <w:r>
        <w:t xml:space="preserve"> y </w:t>
      </w:r>
      <w:r>
        <w:t xml:space="preserve">supone una apuesta por </w:t>
      </w:r>
      <w:r>
        <w:t>la obtención de un producto innovador.</w:t>
      </w:r>
    </w:p>
    <w:p w14:paraId="78614392" w14:textId="7191E31B" w:rsidR="002843C0" w:rsidRDefault="00231F8A" w:rsidP="00231F8A">
      <w:r>
        <w:t>Dentro de l</w:t>
      </w:r>
      <w:r w:rsidR="002843C0">
        <w:t xml:space="preserve">os sectores más importantes de este proyecto </w:t>
      </w:r>
      <w:r>
        <w:t xml:space="preserve">encontramos el de </w:t>
      </w:r>
      <w:r>
        <w:t>minería</w:t>
      </w:r>
      <w:r>
        <w:t xml:space="preserve"> el cual consistía</w:t>
      </w:r>
      <w:r>
        <w:t xml:space="preserve"> en la extracción de</w:t>
      </w:r>
      <w:r>
        <w:t xml:space="preserve">l petróleo, seguido de proyectos de </w:t>
      </w:r>
      <w:r w:rsidR="002843C0">
        <w:t xml:space="preserve">energía </w:t>
      </w:r>
      <w:r>
        <w:t xml:space="preserve">y transformación </w:t>
      </w:r>
      <w:r w:rsidR="002843C0">
        <w:t>(con la destilación del petróleo se creó el queroseno, producto sano y limpio que sirve para dar luz a la población)</w:t>
      </w:r>
      <w:r w:rsidR="00430DB8">
        <w:t>.</w:t>
      </w:r>
    </w:p>
    <w:p w14:paraId="63945D02" w14:textId="53E432E7" w:rsidR="00231F8A" w:rsidRDefault="00231F8A" w:rsidP="00231F8A">
      <w:r>
        <w:lastRenderedPageBreak/>
        <w:t>El sector mas importante sin duda fue el industrial con la creación del producto mas innovador del mercado, seguido de la industria dl ferrocarril.</w:t>
      </w:r>
    </w:p>
    <w:p w14:paraId="7481BD7A" w14:textId="1F2C11B4" w:rsidR="00231F8A" w:rsidRDefault="00231F8A" w:rsidP="00231F8A">
      <w:r>
        <w:t>Podríamos mencionar el proyecto de finanzas con la introducción del monopolio.</w:t>
      </w:r>
    </w:p>
    <w:p w14:paraId="70D45D5E" w14:textId="78AFFA75" w:rsidR="00446038" w:rsidRDefault="00446038" w:rsidP="00446038">
      <w:pPr>
        <w:pStyle w:val="Ttulo1"/>
      </w:pPr>
      <w:bookmarkStart w:id="6" w:name="_Toc126740452"/>
      <w:r>
        <w:t>C</w:t>
      </w:r>
      <w:r w:rsidRPr="00446038">
        <w:t>aracterísticas</w:t>
      </w:r>
      <w:bookmarkEnd w:id="6"/>
    </w:p>
    <w:p w14:paraId="056A7127" w14:textId="17D558A7" w:rsidR="00AB45AF" w:rsidRDefault="00AB45AF" w:rsidP="00AB45AF">
      <w:r>
        <w:t xml:space="preserve">El proyecto tiene un propósito que consiste en ser la mejor opción en la industria del petróleo. </w:t>
      </w:r>
    </w:p>
    <w:p w14:paraId="55B4CCEC" w14:textId="4743D4E6" w:rsidR="00AB45AF" w:rsidRDefault="00AB45AF" w:rsidP="00AB45AF">
      <w:r>
        <w:t xml:space="preserve">Cada personaje mencionado desarrollo un papel importante para la realización del proyecto. </w:t>
      </w:r>
    </w:p>
    <w:p w14:paraId="593C60CC" w14:textId="6546EB39" w:rsidR="004A0B62" w:rsidRDefault="00AB45AF" w:rsidP="00AB45AF">
      <w:r>
        <w:t xml:space="preserve">Los objetivos y metas se fueron desarrollando a través de los plazos de tiempo designado. </w:t>
      </w:r>
    </w:p>
    <w:p w14:paraId="6CBAE14A" w14:textId="09B0E0AA" w:rsidR="00AB45AF" w:rsidRDefault="00430DB8" w:rsidP="00AB45AF">
      <w:r w:rsidRPr="004F5A34">
        <w:t>Rockefelle</w:t>
      </w:r>
      <w:r>
        <w:t>r</w:t>
      </w:r>
      <w:r>
        <w:t xml:space="preserve"> se mostró siempre organizado con respecto a una planificación y administración económica que completo con la gestión de su tiempo.</w:t>
      </w:r>
    </w:p>
    <w:p w14:paraId="1505C934" w14:textId="57C268A0" w:rsidR="002658EB" w:rsidRPr="002658EB" w:rsidRDefault="001F4006" w:rsidP="002658EB">
      <w:pPr>
        <w:pStyle w:val="Ttulo1"/>
      </w:pPr>
      <w:bookmarkStart w:id="7" w:name="_Toc126740453"/>
      <w:r>
        <w:t>Referencias</w:t>
      </w:r>
      <w:bookmarkEnd w:id="7"/>
    </w:p>
    <w:p w14:paraId="293C843C" w14:textId="787032A4" w:rsidR="00462D1E" w:rsidRDefault="002658EB" w:rsidP="002658EB">
      <w:pPr>
        <w:pStyle w:val="Prrafodelista"/>
        <w:numPr>
          <w:ilvl w:val="0"/>
          <w:numId w:val="1"/>
        </w:numPr>
        <w:rPr>
          <w:lang w:val="es-419"/>
        </w:rPr>
      </w:pPr>
      <w:r w:rsidRPr="002658EB">
        <w:rPr>
          <w:lang w:val="es-419"/>
        </w:rPr>
        <w:t>Gigantes de la industria - Google Drive. (</w:t>
      </w:r>
      <w:proofErr w:type="spellStart"/>
      <w:r w:rsidRPr="002658EB">
        <w:rPr>
          <w:lang w:val="es-419"/>
        </w:rPr>
        <w:t>n.d</w:t>
      </w:r>
      <w:proofErr w:type="spellEnd"/>
      <w:r w:rsidRPr="002658EB">
        <w:rPr>
          <w:lang w:val="es-419"/>
        </w:rPr>
        <w:t>.). Google.com. Recuperado el</w:t>
      </w:r>
      <w:r>
        <w:rPr>
          <w:lang w:val="es-419"/>
        </w:rPr>
        <w:t xml:space="preserve"> 7 de febrero de </w:t>
      </w:r>
      <w:r w:rsidRPr="002658EB">
        <w:rPr>
          <w:lang w:val="es-419"/>
        </w:rPr>
        <w:t xml:space="preserve">2023, </w:t>
      </w:r>
      <w:r>
        <w:rPr>
          <w:lang w:val="es-419"/>
        </w:rPr>
        <w:t>de</w:t>
      </w:r>
      <w:r w:rsidRPr="002658EB">
        <w:rPr>
          <w:lang w:val="es-419"/>
        </w:rPr>
        <w:t xml:space="preserve"> </w:t>
      </w:r>
      <w:hyperlink r:id="rId12" w:history="1">
        <w:r w:rsidRPr="00AE76F8">
          <w:rPr>
            <w:rStyle w:val="Hipervnculo"/>
            <w:lang w:val="es-419"/>
          </w:rPr>
          <w:t>https://drive.google.com/drive/folders/1rjXIxfrjj7XMemRM1koX8-2ArELVAsvd</w:t>
        </w:r>
      </w:hyperlink>
    </w:p>
    <w:p w14:paraId="6001733D" w14:textId="18F13F59" w:rsidR="002658EB" w:rsidRPr="002658EB" w:rsidRDefault="002658EB" w:rsidP="002658EB">
      <w:pPr>
        <w:pStyle w:val="Prrafodelista"/>
        <w:numPr>
          <w:ilvl w:val="0"/>
          <w:numId w:val="1"/>
        </w:numPr>
        <w:rPr>
          <w:lang w:val="es-419"/>
        </w:rPr>
      </w:pPr>
      <w:r w:rsidRPr="002658EB">
        <w:rPr>
          <w:lang w:val="es-419"/>
        </w:rPr>
        <w:t>BUAP, V</w:t>
      </w:r>
      <w:r>
        <w:rPr>
          <w:lang w:val="es-419"/>
        </w:rPr>
        <w:t xml:space="preserve">. </w:t>
      </w:r>
      <w:r w:rsidRPr="002658EB">
        <w:rPr>
          <w:lang w:val="es-419"/>
        </w:rPr>
        <w:t>Introducción al desarrollo de proyectos</w:t>
      </w:r>
      <w:r>
        <w:rPr>
          <w:lang w:val="es-419"/>
        </w:rPr>
        <w:t xml:space="preserve">, </w:t>
      </w:r>
      <w:r w:rsidRPr="002658EB">
        <w:rPr>
          <w:lang w:val="es-419"/>
        </w:rPr>
        <w:t>(2023, mayo 2).</w:t>
      </w:r>
    </w:p>
    <w:sectPr w:rsidR="002658EB" w:rsidRPr="002658EB" w:rsidSect="00F60F0B">
      <w:headerReference w:type="default" r:id="rId13"/>
      <w:footerReference w:type="default" r:id="rId14"/>
      <w:headerReference w:type="first" r:id="rId15"/>
      <w:pgSz w:w="12240" w:h="15840"/>
      <w:pgMar w:top="1418" w:right="1701" w:bottom="1418" w:left="1701" w:header="720" w:footer="86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DBE1D" w14:textId="77777777" w:rsidR="006E1108" w:rsidRDefault="006E1108" w:rsidP="0041443A">
      <w:pPr>
        <w:spacing w:before="0" w:after="0" w:line="240" w:lineRule="auto"/>
      </w:pPr>
      <w:r>
        <w:separator/>
      </w:r>
    </w:p>
  </w:endnote>
  <w:endnote w:type="continuationSeparator" w:id="0">
    <w:p w14:paraId="6D4D811B" w14:textId="77777777" w:rsidR="006E1108" w:rsidRDefault="006E1108" w:rsidP="0041443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ource Sans Pro Black">
    <w:panose1 w:val="020B0803030403020204"/>
    <w:charset w:val="00"/>
    <w:family w:val="swiss"/>
    <w:pitch w:val="variable"/>
    <w:sig w:usb0="600002F7" w:usb1="02000001" w:usb2="00000000" w:usb3="00000000" w:csb0="000001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3E3A3" w14:textId="77777777" w:rsidR="004A0B62" w:rsidRPr="001C2452" w:rsidRDefault="004A0B62" w:rsidP="004A0B62">
    <w:pPr>
      <w:pStyle w:val="Encabezadoypie"/>
      <w:tabs>
        <w:tab w:val="clear" w:pos="9020"/>
        <w:tab w:val="center" w:pos="4680"/>
        <w:tab w:val="right" w:pos="9360"/>
      </w:tabs>
      <w:rPr>
        <w:rFonts w:hint="eastAsia"/>
        <w:color w:val="808080" w:themeColor="background2" w:themeShade="80"/>
      </w:rPr>
    </w:pPr>
    <w:r w:rsidRPr="001C2452">
      <w:rPr>
        <w:rFonts w:ascii="Source Sans Pro" w:hAnsi="Source Sans Pro"/>
        <w:color w:val="808080" w:themeColor="background2" w:themeShade="80"/>
        <w:lang w:val="es-ES_tradnl"/>
      </w:rPr>
      <w:t>Benemérita Universidad Autónoma de Puebla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A086A" w14:textId="77777777" w:rsidR="006E1108" w:rsidRDefault="006E1108" w:rsidP="0041443A">
      <w:pPr>
        <w:spacing w:before="0" w:after="0" w:line="240" w:lineRule="auto"/>
      </w:pPr>
      <w:r>
        <w:separator/>
      </w:r>
    </w:p>
  </w:footnote>
  <w:footnote w:type="continuationSeparator" w:id="0">
    <w:p w14:paraId="53504BFC" w14:textId="77777777" w:rsidR="006E1108" w:rsidRDefault="006E1108" w:rsidP="0041443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89957" w14:textId="73F9F8B5" w:rsidR="00F60F0B" w:rsidRPr="00F60F0B" w:rsidRDefault="00000000">
    <w:pPr>
      <w:pStyle w:val="Encabezado"/>
      <w:jc w:val="right"/>
      <w:rPr>
        <w:b/>
        <w:bCs/>
        <w:color w:val="FF0000"/>
      </w:rPr>
    </w:pPr>
    <w:sdt>
      <w:sdtPr>
        <w:rPr>
          <w:color w:val="013C5C"/>
        </w:rPr>
        <w:alias w:val="Título"/>
        <w:tag w:val=""/>
        <w:id w:val="740912679"/>
        <w:placeholder>
          <w:docPart w:val="DDD942B0C458426792D0801FE4D98E2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46038" w:rsidRPr="00446038">
          <w:rPr>
            <w:color w:val="013C5C"/>
          </w:rPr>
          <w:t xml:space="preserve">Proyectos </w:t>
        </w:r>
        <w:proofErr w:type="gramStart"/>
        <w:r w:rsidR="00446038" w:rsidRPr="00446038">
          <w:rPr>
            <w:color w:val="013C5C"/>
          </w:rPr>
          <w:t>I  D</w:t>
        </w:r>
        <w:proofErr w:type="gramEnd"/>
        <w:r w:rsidR="00446038" w:rsidRPr="00446038">
          <w:rPr>
            <w:color w:val="013C5C"/>
          </w:rPr>
          <w:t xml:space="preserve"> I - 49266</w:t>
        </w:r>
      </w:sdtContent>
    </w:sdt>
    <w:r w:rsidR="004A0B62">
      <w:rPr>
        <w:color w:val="013C5C"/>
      </w:rPr>
      <w:t xml:space="preserve"> </w:t>
    </w:r>
    <w:r w:rsidR="004A0B62" w:rsidRPr="004A0B62">
      <w:rPr>
        <w:b/>
        <w:bCs/>
        <w:color w:val="013C5C"/>
      </w:rPr>
      <w:t>|</w:t>
    </w:r>
    <w:sdt>
      <w:sdtPr>
        <w:id w:val="875893706"/>
        <w:docPartObj>
          <w:docPartGallery w:val="Page Numbers (Top of Page)"/>
          <w:docPartUnique/>
        </w:docPartObj>
      </w:sdtPr>
      <w:sdtEndPr>
        <w:rPr>
          <w:b/>
          <w:bCs/>
          <w:color w:val="FF0000"/>
        </w:rPr>
      </w:sdtEndPr>
      <w:sdtContent>
        <w:r w:rsidR="00F60F0B">
          <w:t xml:space="preserve"> </w:t>
        </w:r>
        <w:r w:rsidR="00F60F0B" w:rsidRPr="00F60F0B">
          <w:rPr>
            <w:b/>
            <w:bCs/>
            <w:color w:val="FF0000"/>
          </w:rPr>
          <w:fldChar w:fldCharType="begin"/>
        </w:r>
        <w:r w:rsidR="00F60F0B" w:rsidRPr="00F60F0B">
          <w:rPr>
            <w:b/>
            <w:bCs/>
            <w:color w:val="FF0000"/>
          </w:rPr>
          <w:instrText>PAGE   \* MERGEFORMAT</w:instrText>
        </w:r>
        <w:r w:rsidR="00F60F0B" w:rsidRPr="00F60F0B">
          <w:rPr>
            <w:b/>
            <w:bCs/>
            <w:color w:val="FF0000"/>
          </w:rPr>
          <w:fldChar w:fldCharType="separate"/>
        </w:r>
        <w:r w:rsidR="00F60F0B" w:rsidRPr="00F60F0B">
          <w:rPr>
            <w:b/>
            <w:bCs/>
            <w:color w:val="FF0000"/>
            <w:lang w:val="es-ES"/>
          </w:rPr>
          <w:t>2</w:t>
        </w:r>
        <w:r w:rsidR="00F60F0B" w:rsidRPr="00F60F0B">
          <w:rPr>
            <w:b/>
            <w:bCs/>
            <w:color w:val="FF0000"/>
          </w:rPr>
          <w:fldChar w:fldCharType="end"/>
        </w:r>
      </w:sdtContent>
    </w:sdt>
  </w:p>
  <w:p w14:paraId="392F91C6" w14:textId="77777777" w:rsidR="00F60F0B" w:rsidRPr="00F60F0B" w:rsidRDefault="00F60F0B" w:rsidP="00F60F0B">
    <w:pPr>
      <w:pStyle w:val="Encabezad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3CB97" w14:textId="77777777" w:rsidR="0041443A" w:rsidRDefault="0041443A" w:rsidP="0041443A">
    <w:pPr>
      <w:pStyle w:val="Encabezado"/>
      <w:ind w:left="-1559" w:hanging="142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7AC1E7E" wp14:editId="311A9CAB">
          <wp:simplePos x="0" y="0"/>
          <wp:positionH relativeFrom="column">
            <wp:posOffset>-1080135</wp:posOffset>
          </wp:positionH>
          <wp:positionV relativeFrom="paragraph">
            <wp:posOffset>-476250</wp:posOffset>
          </wp:positionV>
          <wp:extent cx="7771032" cy="10033635"/>
          <wp:effectExtent l="0" t="0" r="1905" b="5715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ocumento con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1032" cy="10033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96784"/>
    <w:multiLevelType w:val="hybridMultilevel"/>
    <w:tmpl w:val="78327350"/>
    <w:lvl w:ilvl="0" w:tplc="190C2DE0">
      <w:start w:val="1"/>
      <w:numFmt w:val="decimal"/>
      <w:lvlText w:val="%1."/>
      <w:lvlJc w:val="left"/>
      <w:pPr>
        <w:ind w:left="1429" w:hanging="360"/>
      </w:pPr>
      <w:rPr>
        <w:rFonts w:hint="default"/>
        <w:color w:val="0070C0"/>
      </w:rPr>
    </w:lvl>
    <w:lvl w:ilvl="1" w:tplc="080A0019" w:tentative="1">
      <w:start w:val="1"/>
      <w:numFmt w:val="lowerLetter"/>
      <w:lvlText w:val="%2."/>
      <w:lvlJc w:val="left"/>
      <w:pPr>
        <w:ind w:left="2149" w:hanging="360"/>
      </w:pPr>
    </w:lvl>
    <w:lvl w:ilvl="2" w:tplc="080A001B" w:tentative="1">
      <w:start w:val="1"/>
      <w:numFmt w:val="lowerRoman"/>
      <w:lvlText w:val="%3."/>
      <w:lvlJc w:val="right"/>
      <w:pPr>
        <w:ind w:left="2869" w:hanging="180"/>
      </w:pPr>
    </w:lvl>
    <w:lvl w:ilvl="3" w:tplc="080A000F" w:tentative="1">
      <w:start w:val="1"/>
      <w:numFmt w:val="decimal"/>
      <w:lvlText w:val="%4."/>
      <w:lvlJc w:val="left"/>
      <w:pPr>
        <w:ind w:left="3589" w:hanging="360"/>
      </w:pPr>
    </w:lvl>
    <w:lvl w:ilvl="4" w:tplc="080A0019" w:tentative="1">
      <w:start w:val="1"/>
      <w:numFmt w:val="lowerLetter"/>
      <w:lvlText w:val="%5."/>
      <w:lvlJc w:val="left"/>
      <w:pPr>
        <w:ind w:left="4309" w:hanging="360"/>
      </w:pPr>
    </w:lvl>
    <w:lvl w:ilvl="5" w:tplc="080A001B" w:tentative="1">
      <w:start w:val="1"/>
      <w:numFmt w:val="lowerRoman"/>
      <w:lvlText w:val="%6."/>
      <w:lvlJc w:val="right"/>
      <w:pPr>
        <w:ind w:left="5029" w:hanging="180"/>
      </w:pPr>
    </w:lvl>
    <w:lvl w:ilvl="6" w:tplc="080A000F" w:tentative="1">
      <w:start w:val="1"/>
      <w:numFmt w:val="decimal"/>
      <w:lvlText w:val="%7."/>
      <w:lvlJc w:val="left"/>
      <w:pPr>
        <w:ind w:left="5749" w:hanging="360"/>
      </w:pPr>
    </w:lvl>
    <w:lvl w:ilvl="7" w:tplc="080A0019" w:tentative="1">
      <w:start w:val="1"/>
      <w:numFmt w:val="lowerLetter"/>
      <w:lvlText w:val="%8."/>
      <w:lvlJc w:val="left"/>
      <w:pPr>
        <w:ind w:left="6469" w:hanging="360"/>
      </w:pPr>
    </w:lvl>
    <w:lvl w:ilvl="8" w:tplc="0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27A2F59"/>
    <w:multiLevelType w:val="hybridMultilevel"/>
    <w:tmpl w:val="C05AB2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6257374">
    <w:abstractNumId w:val="1"/>
  </w:num>
  <w:num w:numId="2" w16cid:durableId="303704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94C"/>
    <w:rsid w:val="00004B95"/>
    <w:rsid w:val="000552AD"/>
    <w:rsid w:val="00155CA4"/>
    <w:rsid w:val="001C2452"/>
    <w:rsid w:val="001F4006"/>
    <w:rsid w:val="00231F8A"/>
    <w:rsid w:val="002658EB"/>
    <w:rsid w:val="002843C0"/>
    <w:rsid w:val="00316469"/>
    <w:rsid w:val="003522E3"/>
    <w:rsid w:val="003C21E1"/>
    <w:rsid w:val="003E1909"/>
    <w:rsid w:val="0041443A"/>
    <w:rsid w:val="00430DB8"/>
    <w:rsid w:val="00446038"/>
    <w:rsid w:val="00462D1E"/>
    <w:rsid w:val="004A0B62"/>
    <w:rsid w:val="004F5A34"/>
    <w:rsid w:val="005E5C8E"/>
    <w:rsid w:val="006019A7"/>
    <w:rsid w:val="0062414A"/>
    <w:rsid w:val="006A1462"/>
    <w:rsid w:val="006C2245"/>
    <w:rsid w:val="006E1108"/>
    <w:rsid w:val="007B16CD"/>
    <w:rsid w:val="007D3D83"/>
    <w:rsid w:val="00801B57"/>
    <w:rsid w:val="00A11A06"/>
    <w:rsid w:val="00A204DD"/>
    <w:rsid w:val="00A42CB2"/>
    <w:rsid w:val="00AB45AF"/>
    <w:rsid w:val="00B66072"/>
    <w:rsid w:val="00C0194C"/>
    <w:rsid w:val="00C06B90"/>
    <w:rsid w:val="00DD5B7E"/>
    <w:rsid w:val="00E75A76"/>
    <w:rsid w:val="00F60F0B"/>
    <w:rsid w:val="00FD2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3208B8"/>
  <w15:chartTrackingRefBased/>
  <w15:docId w15:val="{7415F04F-6ED7-4226-9427-509F7EC61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1E1"/>
    <w:pPr>
      <w:spacing w:before="360" w:after="360" w:line="276" w:lineRule="auto"/>
      <w:ind w:firstLine="709"/>
    </w:pPr>
    <w:rPr>
      <w:color w:val="747474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A0B62"/>
    <w:pPr>
      <w:keepNext/>
      <w:keepLines/>
      <w:spacing w:before="480" w:after="480" w:line="240" w:lineRule="auto"/>
      <w:outlineLvl w:val="0"/>
    </w:pPr>
    <w:rPr>
      <w:rFonts w:asciiTheme="majorHAnsi" w:eastAsiaTheme="majorEastAsia" w:hAnsiTheme="majorHAnsi" w:cstheme="majorBidi"/>
      <w:color w:val="FC8328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E190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C8328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E190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47474" w:themeColor="text2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19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190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47474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19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747474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190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23801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190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747474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190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747474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0B62"/>
    <w:rPr>
      <w:rFonts w:asciiTheme="majorHAnsi" w:eastAsiaTheme="majorEastAsia" w:hAnsiTheme="majorHAnsi" w:cstheme="majorBidi"/>
      <w:color w:val="FC8328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E1909"/>
    <w:rPr>
      <w:rFonts w:asciiTheme="majorHAnsi" w:eastAsiaTheme="majorEastAsia" w:hAnsiTheme="majorHAnsi" w:cstheme="majorBidi"/>
      <w:color w:val="FC8328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E1909"/>
    <w:rPr>
      <w:rFonts w:asciiTheme="majorHAnsi" w:eastAsiaTheme="majorEastAsia" w:hAnsiTheme="majorHAnsi" w:cstheme="majorBidi"/>
      <w:color w:val="747474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1909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1909"/>
    <w:rPr>
      <w:rFonts w:asciiTheme="majorHAnsi" w:eastAsiaTheme="majorEastAsia" w:hAnsiTheme="majorHAnsi" w:cstheme="majorBidi"/>
      <w:color w:val="747474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1909"/>
    <w:rPr>
      <w:rFonts w:asciiTheme="majorHAnsi" w:eastAsiaTheme="majorEastAsia" w:hAnsiTheme="majorHAnsi" w:cstheme="majorBidi"/>
      <w:i/>
      <w:iCs/>
      <w:color w:val="747474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1909"/>
    <w:rPr>
      <w:rFonts w:asciiTheme="majorHAnsi" w:eastAsiaTheme="majorEastAsia" w:hAnsiTheme="majorHAnsi" w:cstheme="majorBidi"/>
      <w:i/>
      <w:iCs/>
      <w:color w:val="723801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1909"/>
    <w:rPr>
      <w:rFonts w:asciiTheme="majorHAnsi" w:eastAsiaTheme="majorEastAsia" w:hAnsiTheme="majorHAnsi" w:cstheme="majorBidi"/>
      <w:b/>
      <w:bCs/>
      <w:color w:val="747474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1909"/>
    <w:rPr>
      <w:rFonts w:asciiTheme="majorHAnsi" w:eastAsiaTheme="majorEastAsia" w:hAnsiTheme="majorHAnsi" w:cstheme="majorBidi"/>
      <w:b/>
      <w:bCs/>
      <w:i/>
      <w:iCs/>
      <w:color w:val="747474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E1909"/>
    <w:pPr>
      <w:spacing w:line="240" w:lineRule="auto"/>
    </w:pPr>
    <w:rPr>
      <w:b/>
      <w:bCs/>
      <w:smallCaps/>
      <w:color w:val="A4A4A4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rsid w:val="003E1909"/>
    <w:pPr>
      <w:spacing w:after="0" w:line="240" w:lineRule="auto"/>
      <w:contextualSpacing/>
    </w:pPr>
    <w:rPr>
      <w:rFonts w:asciiTheme="majorHAnsi" w:eastAsiaTheme="majorEastAsia" w:hAnsiTheme="majorHAnsi" w:cstheme="majorBidi"/>
      <w:color w:val="E47203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E1909"/>
    <w:rPr>
      <w:rFonts w:asciiTheme="majorHAnsi" w:eastAsiaTheme="majorEastAsia" w:hAnsiTheme="majorHAnsi" w:cstheme="majorBidi"/>
      <w:color w:val="E47203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E1909"/>
    <w:pPr>
      <w:numPr>
        <w:ilvl w:val="1"/>
      </w:numPr>
      <w:spacing w:line="240" w:lineRule="auto"/>
      <w:ind w:firstLine="709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E1909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E1909"/>
    <w:rPr>
      <w:b/>
      <w:bCs/>
    </w:rPr>
  </w:style>
  <w:style w:type="character" w:styleId="nfasis">
    <w:name w:val="Emphasis"/>
    <w:basedOn w:val="Fuentedeprrafopredeter"/>
    <w:uiPriority w:val="20"/>
    <w:qFormat/>
    <w:rsid w:val="003E1909"/>
    <w:rPr>
      <w:i/>
      <w:iCs/>
    </w:rPr>
  </w:style>
  <w:style w:type="paragraph" w:styleId="Sinespaciado">
    <w:name w:val="No Spacing"/>
    <w:link w:val="SinespaciadoCar"/>
    <w:uiPriority w:val="1"/>
    <w:qFormat/>
    <w:rsid w:val="003E1909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E1909"/>
    <w:pPr>
      <w:spacing w:before="160"/>
      <w:ind w:left="720" w:right="720"/>
    </w:pPr>
    <w:rPr>
      <w:i/>
      <w:iCs/>
      <w:color w:val="969696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1909"/>
    <w:rPr>
      <w:i/>
      <w:iCs/>
      <w:color w:val="969696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1909"/>
    <w:pPr>
      <w:pBdr>
        <w:left w:val="single" w:sz="18" w:space="12" w:color="E47203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E47203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1909"/>
    <w:rPr>
      <w:rFonts w:asciiTheme="majorHAnsi" w:eastAsiaTheme="majorEastAsia" w:hAnsiTheme="majorHAnsi" w:cstheme="majorBidi"/>
      <w:color w:val="E47203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3E1909"/>
    <w:rPr>
      <w:i/>
      <w:iCs/>
      <w:color w:val="969696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3E190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E1909"/>
    <w:rPr>
      <w:smallCaps/>
      <w:color w:val="969696" w:themeColor="text1" w:themeTint="BF"/>
      <w:u w:val="single" w:color="B9B9B9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E1909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3E1909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3E1909"/>
    <w:pPr>
      <w:outlineLvl w:val="9"/>
    </w:pPr>
  </w:style>
  <w:style w:type="character" w:customStyle="1" w:styleId="Ninguno">
    <w:name w:val="Ninguno"/>
    <w:rsid w:val="003E1909"/>
  </w:style>
  <w:style w:type="character" w:customStyle="1" w:styleId="SinespaciadoCar">
    <w:name w:val="Sin espaciado Car"/>
    <w:basedOn w:val="Fuentedeprrafopredeter"/>
    <w:link w:val="Sinespaciado"/>
    <w:uiPriority w:val="1"/>
    <w:rsid w:val="0041443A"/>
  </w:style>
  <w:style w:type="paragraph" w:styleId="Encabezado">
    <w:name w:val="header"/>
    <w:basedOn w:val="Normal"/>
    <w:link w:val="EncabezadoCar"/>
    <w:uiPriority w:val="99"/>
    <w:unhideWhenUsed/>
    <w:rsid w:val="0041443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443A"/>
    <w:rPr>
      <w:color w:val="747474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1443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443A"/>
    <w:rPr>
      <w:color w:val="747474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60F0B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F60F0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60F0B"/>
    <w:rPr>
      <w:color w:val="FF6600" w:themeColor="hyperlink"/>
      <w:u w:val="single"/>
    </w:rPr>
  </w:style>
  <w:style w:type="table" w:styleId="Tablaconcuadrcula">
    <w:name w:val="Table Grid"/>
    <w:basedOn w:val="Tablanormal"/>
    <w:uiPriority w:val="39"/>
    <w:rsid w:val="004A0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A0B62"/>
    <w:pPr>
      <w:ind w:left="720"/>
      <w:contextualSpacing/>
    </w:pPr>
  </w:style>
  <w:style w:type="paragraph" w:customStyle="1" w:styleId="Predeterminado">
    <w:name w:val="Predeterminado"/>
    <w:rsid w:val="004A0B62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es-MX"/>
      <w14:textOutline w14:w="0" w14:cap="flat" w14:cmpd="sng" w14:algn="ctr">
        <w14:noFill/>
        <w14:prstDash w14:val="solid"/>
        <w14:bevel/>
      </w14:textOutline>
    </w:rPr>
  </w:style>
  <w:style w:type="paragraph" w:customStyle="1" w:styleId="Encabezadoypie">
    <w:name w:val="Encabezado y pie"/>
    <w:rsid w:val="004A0B62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es-MX"/>
      <w14:textOutline w14:w="0" w14:cap="flat" w14:cmpd="sng" w14:algn="ctr">
        <w14:noFill/>
        <w14:prstDash w14:val="solid"/>
        <w14:bevel/>
      </w14:textOutline>
    </w:rPr>
  </w:style>
  <w:style w:type="character" w:styleId="Mencinsinresolver">
    <w:name w:val="Unresolved Mention"/>
    <w:basedOn w:val="Fuentedeprrafopredeter"/>
    <w:uiPriority w:val="99"/>
    <w:semiHidden/>
    <w:unhideWhenUsed/>
    <w:rsid w:val="002658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3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s://drive.google.com/drive/folders/1rjXIxfrjj7XMemRM1koX8-2ArELVAsvd" TargetMode="Externa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umar\Downloads\Plantilla%20para%20tareas%20FCC%20BUA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D942B0C458426792D0801FE4D98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E630BC-EC63-4094-8FD1-E43CC6AD76AA}"/>
      </w:docPartPr>
      <w:docPartBody>
        <w:p w:rsidR="002A5D9C" w:rsidRDefault="00000000">
          <w:pPr>
            <w:pStyle w:val="DDD942B0C458426792D0801FE4D98E2A"/>
          </w:pPr>
          <w:r w:rsidRPr="004D6099">
            <w:rPr>
              <w:rStyle w:val="Textodelmarcadordeposicin"/>
            </w:rPr>
            <w:t>[Fecha de publicación]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ource Sans Pro Black">
    <w:panose1 w:val="020B0803030403020204"/>
    <w:charset w:val="00"/>
    <w:family w:val="swiss"/>
    <w:pitch w:val="variable"/>
    <w:sig w:usb0="600002F7" w:usb1="02000001" w:usb2="00000000" w:usb3="00000000" w:csb0="000001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1C8"/>
    <w:rsid w:val="002A5D9C"/>
    <w:rsid w:val="006711C8"/>
    <w:rsid w:val="0082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DDD942B0C458426792D0801FE4D98E2A">
    <w:name w:val="DDD942B0C458426792D0801FE4D98E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Atlas">
  <a:themeElements>
    <a:clrScheme name="BUAP_naranja">
      <a:dk1>
        <a:srgbClr val="747474"/>
      </a:dk1>
      <a:lt1>
        <a:sysClr val="window" lastClr="FFFFFF"/>
      </a:lt1>
      <a:dk2>
        <a:srgbClr val="747474"/>
      </a:dk2>
      <a:lt2>
        <a:srgbClr val="FFFFFF"/>
      </a:lt2>
      <a:accent1>
        <a:srgbClr val="E47203"/>
      </a:accent1>
      <a:accent2>
        <a:srgbClr val="F8BA00"/>
      </a:accent2>
      <a:accent3>
        <a:srgbClr val="FF6600"/>
      </a:accent3>
      <a:accent4>
        <a:srgbClr val="EC7016"/>
      </a:accent4>
      <a:accent5>
        <a:srgbClr val="E64823"/>
      </a:accent5>
      <a:accent6>
        <a:srgbClr val="9C6A6A"/>
      </a:accent6>
      <a:hlink>
        <a:srgbClr val="FF6600"/>
      </a:hlink>
      <a:folHlink>
        <a:srgbClr val="B2530E"/>
      </a:folHlink>
    </a:clrScheme>
    <a:fontScheme name="BUAP_naranja">
      <a:majorFont>
        <a:latin typeface="Source Sans Pro Black"/>
        <a:ea typeface=""/>
        <a:cs typeface=""/>
      </a:majorFont>
      <a:minorFont>
        <a:latin typeface="Source Sans Pro"/>
        <a:ea typeface=""/>
        <a:cs typeface=""/>
      </a:minorFont>
    </a:fontScheme>
    <a:fmtScheme name="Atlas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alpha val="60000"/>
                <a:satMod val="109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0000"/>
            </a:schemeClr>
          </a:solidFill>
          <a:prstDash val="solid"/>
        </a:ln>
        <a:ln w="15875" cap="flat" cmpd="sng" algn="ctr">
          <a:solidFill>
            <a:schemeClr val="phClr">
              <a:shade val="9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0" h="0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10000">
              <a:schemeClr val="phClr">
                <a:tint val="94000"/>
                <a:lumMod val="116000"/>
              </a:schemeClr>
            </a:gs>
            <a:gs pos="100000">
              <a:schemeClr val="phClr">
                <a:tint val="98000"/>
                <a:shade val="86000"/>
                <a:satMod val="90000"/>
                <a:lumMod val="88000"/>
              </a:schemeClr>
            </a:gs>
          </a:gsLst>
          <a:path path="circle">
            <a:fillToRect l="50000" t="15000" r="50000" b="169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Atlas" id="{5156B0E4-0EB1-49FE-A26B-15F6F698AEC6}" vid="{508F7963-D0B5-43F7-BB2C-FCE3009C08E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2023-02-07T00:00:00</PublishDate>
  <Abstract>integrantes: 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93fc6bf-af64-4fb6-a21c-178304f8a6f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D848E59D4A4EC479A5291FB9ECCF606" ma:contentTypeVersion="1" ma:contentTypeDescription="Crear nuevo documento." ma:contentTypeScope="" ma:versionID="14e231ce8ea4d3c3c283d2d2461cf0a6">
  <xsd:schema xmlns:xsd="http://www.w3.org/2001/XMLSchema" xmlns:xs="http://www.w3.org/2001/XMLSchema" xmlns:p="http://schemas.microsoft.com/office/2006/metadata/properties" xmlns:ns2="693fc6bf-af64-4fb6-a21c-178304f8a6f9" targetNamespace="http://schemas.microsoft.com/office/2006/metadata/properties" ma:root="true" ma:fieldsID="87b361032c613b87738be92be9b5988e" ns2:_="">
    <xsd:import namespace="693fc6bf-af64-4fb6-a21c-178304f8a6f9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3fc6bf-af64-4fb6-a21c-178304f8a6f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D0D4DF-45C8-473A-A336-2BF187C6B2BE}">
  <ds:schemaRefs>
    <ds:schemaRef ds:uri="http://schemas.microsoft.com/office/2006/metadata/properties"/>
    <ds:schemaRef ds:uri="http://schemas.microsoft.com/office/infopath/2007/PartnerControls"/>
    <ds:schemaRef ds:uri="693fc6bf-af64-4fb6-a21c-178304f8a6f9"/>
  </ds:schemaRefs>
</ds:datastoreItem>
</file>

<file path=customXml/itemProps3.xml><?xml version="1.0" encoding="utf-8"?>
<ds:datastoreItem xmlns:ds="http://schemas.openxmlformats.org/officeDocument/2006/customXml" ds:itemID="{4504B93F-A8BC-4401-988A-B4BDE0BCC9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3fc6bf-af64-4fb6-a21c-178304f8a6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8C57A72-4C67-4F78-B884-A9CE0FEFC0A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FC76FF12-EDC4-48FC-9BEC-71D713898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para tareas FCC BUAP</Template>
  <TotalTime>269</TotalTime>
  <Pages>6</Pages>
  <Words>893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Proyectos I  D I - 49266</vt:lpstr>
    </vt:vector>
  </TitlesOfParts>
  <Company/>
  <LinksUpToDate>false</LinksUpToDate>
  <CharactersWithSpaces>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Proyectos I  D I - 49266</dc:title>
  <dc:subject>Actividad 1. Elementos de un proyecto</dc:subject>
  <dc:creator>KARINA ROSALES - LOPEZ</dc:creator>
  <cp:keywords/>
  <dc:description/>
  <cp:lastModifiedBy>EUNICE MARTINEZ BARRALES</cp:lastModifiedBy>
  <cp:revision>4</cp:revision>
  <cp:lastPrinted>2023-02-08T17:35:00Z</cp:lastPrinted>
  <dcterms:created xsi:type="dcterms:W3CDTF">2023-02-08T05:16:00Z</dcterms:created>
  <dcterms:modified xsi:type="dcterms:W3CDTF">2023-02-08T17:35:00Z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0x0101004D848E59D4A4EC479A5291FB9ECCF606</vt:lpwstr>
  </property>
</Properties>
</file>